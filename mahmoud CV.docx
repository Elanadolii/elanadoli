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10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296"/>
        <w:gridCol w:w="496"/>
        <w:gridCol w:w="6416"/>
      </w:tblGrid>
      <w:tr w:rsidR="006D409C" w:rsidTr="00B8150E">
        <w:trPr>
          <w:trHeight w:val="1282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:rsidR="006D409C" w:rsidRDefault="007532A2" w:rsidP="006D409C">
            <w:pPr>
              <w:tabs>
                <w:tab w:val="left" w:pos="990"/>
              </w:tabs>
              <w:jc w:val="center"/>
            </w:pPr>
            <w:r w:rsidRPr="007532A2">
              <w:rPr>
                <w:noProof/>
                <w:lang w:eastAsia="en-US"/>
              </w:rPr>
              <w:drawing>
                <wp:inline distT="0" distB="0" distL="0" distR="0">
                  <wp:extent cx="1695450" cy="2133600"/>
                  <wp:effectExtent l="0" t="0" r="0" b="0"/>
                  <wp:docPr id="2" name="Picture 2" descr="E:\محمود مرسي\الوثائق الشخصيه\صورة شخصيه رسميه 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محمود مرسي\الوثائق الشخصيه\صورة شخصيه رسميه 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" w:type="dxa"/>
            <w:shd w:val="clear" w:color="auto" w:fill="31521B" w:themeFill="accent2" w:themeFillShade="80"/>
          </w:tcPr>
          <w:p w:rsidR="006D409C" w:rsidRDefault="006D409C" w:rsidP="006D409C">
            <w:pPr>
              <w:tabs>
                <w:tab w:val="left" w:pos="990"/>
              </w:tabs>
            </w:pPr>
          </w:p>
        </w:tc>
        <w:tc>
          <w:tcPr>
            <w:tcW w:w="6619" w:type="dxa"/>
            <w:shd w:val="clear" w:color="auto" w:fill="31521B" w:themeFill="accent2" w:themeFillShade="80"/>
            <w:vAlign w:val="center"/>
          </w:tcPr>
          <w:sdt>
            <w:sdtPr>
              <w:id w:val="1049110328"/>
              <w:placeholder>
                <w:docPart w:val="2BA661237E7943A4A61270390063B89A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776643">
                <w:pPr>
                  <w:pStyle w:val="Heading1"/>
                </w:pPr>
                <w:r w:rsidRPr="00036450">
                  <w:rPr>
                    <w:lang w:val="en-GB" w:bidi="en-GB"/>
                  </w:rPr>
                  <w:t>EDUCATION</w:t>
                </w:r>
              </w:p>
            </w:sdtContent>
          </w:sdt>
        </w:tc>
      </w:tr>
      <w:tr w:rsidR="006D409C" w:rsidTr="00F56513">
        <w:trPr>
          <w:trHeight w:val="3024"/>
        </w:trPr>
        <w:tc>
          <w:tcPr>
            <w:tcW w:w="4421" w:type="dxa"/>
            <w:vMerge/>
            <w:tcMar>
              <w:left w:w="360" w:type="dxa"/>
            </w:tcMar>
            <w:vAlign w:val="bottom"/>
          </w:tcPr>
          <w:p w:rsidR="006D409C" w:rsidRDefault="006D409C" w:rsidP="00776643">
            <w:pPr>
              <w:tabs>
                <w:tab w:val="left" w:pos="990"/>
              </w:tabs>
              <w:jc w:val="center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:rsidR="006D409C" w:rsidRDefault="006D409C" w:rsidP="00776643">
            <w:pPr>
              <w:tabs>
                <w:tab w:val="left" w:pos="990"/>
              </w:tabs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 wp14:anchorId="4FBE44DA" wp14:editId="51643909">
                      <wp:extent cx="227812" cy="311173"/>
                      <wp:effectExtent l="0" t="3810" r="0" b="0"/>
                      <wp:docPr id="3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D409C" w:rsidRPr="00AF4EA4" w:rsidRDefault="006D409C" w:rsidP="006D409C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FBE44DA" id="Right Triangle 3" o:spid="_x0000_s1026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6D409C" w:rsidRPr="00AF4EA4" w:rsidRDefault="006D409C" w:rsidP="006D409C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9" w:type="dxa"/>
          </w:tcPr>
          <w:p w:rsidR="006D409C" w:rsidRPr="00036450" w:rsidRDefault="007532A2" w:rsidP="007532A2">
            <w:pPr>
              <w:rPr>
                <w:b/>
              </w:rPr>
            </w:pPr>
            <w:r>
              <w:rPr>
                <w:b/>
              </w:rPr>
              <w:t>Ain-shams university</w:t>
            </w:r>
          </w:p>
          <w:p w:rsidR="006D409C" w:rsidRPr="00036450" w:rsidRDefault="007532A2" w:rsidP="007532A2">
            <w:pPr>
              <w:pStyle w:val="Date"/>
            </w:pPr>
            <w:r>
              <w:t>2019</w:t>
            </w:r>
            <w:r w:rsidR="006D409C" w:rsidRPr="00036450">
              <w:rPr>
                <w:lang w:val="en-GB" w:bidi="en-GB"/>
              </w:rPr>
              <w:t>-</w:t>
            </w:r>
            <w:r>
              <w:t>2022</w:t>
            </w:r>
          </w:p>
          <w:p w:rsidR="006D409C" w:rsidRDefault="007532A2" w:rsidP="007532A2">
            <w:r>
              <w:rPr>
                <w:lang w:val="en-GB" w:bidi="en-GB"/>
              </w:rPr>
              <w:t>M.Sc. in environmental chemical engineering</w:t>
            </w:r>
          </w:p>
          <w:p w:rsidR="006D409C" w:rsidRDefault="006D409C" w:rsidP="00776643"/>
          <w:p w:rsidR="006D409C" w:rsidRPr="00036450" w:rsidRDefault="007532A2" w:rsidP="007532A2">
            <w:pPr>
              <w:rPr>
                <w:b/>
              </w:rPr>
            </w:pPr>
            <w:r>
              <w:rPr>
                <w:b/>
              </w:rPr>
              <w:t>Military technical college</w:t>
            </w:r>
          </w:p>
          <w:p w:rsidR="006D409C" w:rsidRPr="00036450" w:rsidRDefault="007532A2" w:rsidP="007532A2">
            <w:pPr>
              <w:pStyle w:val="Date"/>
            </w:pPr>
            <w:r>
              <w:t>1994</w:t>
            </w:r>
            <w:r w:rsidR="006D409C" w:rsidRPr="00036450">
              <w:rPr>
                <w:lang w:val="en-GB" w:bidi="en-GB"/>
              </w:rPr>
              <w:t>-</w:t>
            </w:r>
            <w:r>
              <w:t>2000</w:t>
            </w:r>
          </w:p>
          <w:p w:rsidR="006D409C" w:rsidRDefault="007532A2" w:rsidP="007532A2">
            <w:r>
              <w:t>B.Sc. in nuclear chemical engineering</w:t>
            </w:r>
          </w:p>
        </w:tc>
      </w:tr>
      <w:tr w:rsidR="006D409C" w:rsidTr="00B8150E">
        <w:trPr>
          <w:trHeight w:val="1296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:rsidR="006D409C" w:rsidRPr="005D47DE" w:rsidRDefault="002148F3" w:rsidP="002148F3">
            <w:pPr>
              <w:pStyle w:val="Title"/>
            </w:pPr>
            <w:r>
              <w:t>mahmoud abbas</w:t>
            </w:r>
          </w:p>
          <w:p w:rsidR="006D409C" w:rsidRPr="005D47DE" w:rsidRDefault="002148F3" w:rsidP="002148F3">
            <w:pPr>
              <w:pStyle w:val="Subtitle"/>
            </w:pPr>
            <w:r>
              <w:rPr>
                <w:spacing w:val="0"/>
                <w:w w:val="100"/>
              </w:rPr>
              <w:t>Chemical engineer</w:t>
            </w:r>
          </w:p>
          <w:sdt>
            <w:sdtPr>
              <w:id w:val="-1448076370"/>
              <w:placeholder>
                <w:docPart w:val="11D0A8A0070E4340890A523AC78843BB"/>
              </w:placeholder>
              <w:temporary/>
              <w:showingPlcHdr/>
              <w15:appearance w15:val="hidden"/>
            </w:sdtPr>
            <w:sdtEndPr/>
            <w:sdtContent>
              <w:p w:rsidR="006D409C" w:rsidRPr="005D47DE" w:rsidRDefault="006D409C" w:rsidP="005D47DE">
                <w:pPr>
                  <w:pStyle w:val="Heading2"/>
                </w:pPr>
                <w:r w:rsidRPr="005D47DE">
                  <w:rPr>
                    <w:lang w:val="en-GB" w:bidi="en-GB"/>
                  </w:rPr>
                  <w:t>Profile</w:t>
                </w:r>
              </w:p>
            </w:sdtContent>
          </w:sdt>
          <w:p w:rsidR="002148F3" w:rsidRDefault="002148F3" w:rsidP="002148F3">
            <w:pPr>
              <w:pStyle w:val="ProfileText"/>
            </w:pPr>
            <w:r>
              <w:t xml:space="preserve">-45 years </w:t>
            </w:r>
            <w:proofErr w:type="gramStart"/>
            <w:r>
              <w:t>old .</w:t>
            </w:r>
            <w:proofErr w:type="gramEnd"/>
          </w:p>
          <w:p w:rsidR="002148F3" w:rsidRDefault="002148F3" w:rsidP="002148F3">
            <w:pPr>
              <w:pStyle w:val="ProfileText"/>
            </w:pPr>
            <w:r>
              <w:t xml:space="preserve"> -master’s degree in environmental     chemical engineering,</w:t>
            </w:r>
          </w:p>
          <w:p w:rsidR="002148F3" w:rsidRDefault="002148F3" w:rsidP="002148F3">
            <w:pPr>
              <w:pStyle w:val="ProfileText"/>
            </w:pPr>
            <w:r>
              <w:t xml:space="preserve">-expert in using of radiation sources and protection from ionizing -radiation and chemical </w:t>
            </w:r>
            <w:proofErr w:type="spellStart"/>
            <w:r>
              <w:t>warefare</w:t>
            </w:r>
            <w:proofErr w:type="spellEnd"/>
            <w:r>
              <w:t>,</w:t>
            </w:r>
          </w:p>
          <w:p w:rsidR="002148F3" w:rsidRDefault="002148F3" w:rsidP="002148F3">
            <w:pPr>
              <w:pStyle w:val="ProfileText"/>
            </w:pPr>
            <w:r>
              <w:t>-occupational safety and health consultant.</w:t>
            </w:r>
          </w:p>
          <w:p w:rsidR="002148F3" w:rsidRDefault="002148F3" w:rsidP="002148F3">
            <w:pPr>
              <w:pStyle w:val="ProfileText"/>
            </w:pPr>
            <w:r>
              <w:t xml:space="preserve"> -internal auditor ISO9001.</w:t>
            </w:r>
          </w:p>
          <w:p w:rsidR="002148F3" w:rsidRDefault="002148F3" w:rsidP="002148F3">
            <w:pPr>
              <w:pStyle w:val="ProfileText"/>
            </w:pPr>
            <w:r>
              <w:t>-risk assessment professional.</w:t>
            </w:r>
          </w:p>
          <w:p w:rsidR="006D409C" w:rsidRDefault="002148F3" w:rsidP="002148F3">
            <w:pPr>
              <w:pStyle w:val="ProfileText"/>
            </w:pPr>
            <w:r>
              <w:t xml:space="preserve">-crisis management and </w:t>
            </w:r>
            <w:proofErr w:type="spellStart"/>
            <w:r>
              <w:t>negotiatiator</w:t>
            </w:r>
            <w:proofErr w:type="spellEnd"/>
            <w:r>
              <w:t>.</w:t>
            </w:r>
          </w:p>
          <w:p w:rsidR="006D409C" w:rsidRDefault="006D409C" w:rsidP="005D47DE"/>
          <w:sdt>
            <w:sdtPr>
              <w:id w:val="-1954003311"/>
              <w:placeholder>
                <w:docPart w:val="94F168496268402FAAC152BD660A0C35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5D47DE">
                <w:pPr>
                  <w:pStyle w:val="Heading2"/>
                </w:pPr>
                <w:r w:rsidRPr="005D47DE">
                  <w:rPr>
                    <w:rStyle w:val="Heading2Char"/>
                    <w:lang w:val="en-GB" w:bidi="en-GB"/>
                  </w:rPr>
                  <w:t>CONTACT</w:t>
                </w:r>
              </w:p>
            </w:sdtContent>
          </w:sdt>
          <w:sdt>
            <w:sdtPr>
              <w:id w:val="1111563247"/>
              <w:placeholder>
                <w:docPart w:val="14C1F2BAFD784A258EC7A026CA4CDA0C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A75FCE">
                <w:pPr>
                  <w:pStyle w:val="Contactdetails"/>
                </w:pPr>
                <w:r w:rsidRPr="004D3011">
                  <w:rPr>
                    <w:lang w:val="en-GB" w:bidi="en-GB"/>
                  </w:rPr>
                  <w:t>PHONE NUMBER:</w:t>
                </w:r>
              </w:p>
            </w:sdtContent>
          </w:sdt>
          <w:p w:rsidR="006D409C" w:rsidRPr="004D3011" w:rsidRDefault="002148F3" w:rsidP="002148F3">
            <w:pPr>
              <w:pStyle w:val="Contactdetails"/>
            </w:pPr>
            <w:r>
              <w:t>+201090775400</w:t>
            </w:r>
          </w:p>
          <w:sdt>
            <w:sdtPr>
              <w:id w:val="67859272"/>
              <w:placeholder>
                <w:docPart w:val="B1C15CF680D44585A9D6EACD7A3900F2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A75FCE">
                <w:pPr>
                  <w:pStyle w:val="Contactdetails"/>
                </w:pPr>
                <w:r w:rsidRPr="004D3011">
                  <w:rPr>
                    <w:lang w:val="en-GB" w:bidi="en-GB"/>
                  </w:rPr>
                  <w:t>WEBSITE:</w:t>
                </w:r>
              </w:p>
            </w:sdtContent>
          </w:sdt>
          <w:p w:rsidR="006D409C" w:rsidRDefault="002148F3" w:rsidP="00A75FCE">
            <w:pPr>
              <w:pStyle w:val="Contactdetails"/>
            </w:pPr>
            <w:r w:rsidRPr="002148F3">
              <w:t>www.linkedin.com/in/elanadoli</w:t>
            </w:r>
          </w:p>
          <w:p w:rsidR="006D409C" w:rsidRDefault="006D409C" w:rsidP="005D47DE"/>
          <w:sdt>
            <w:sdtPr>
              <w:id w:val="-240260293"/>
              <w:placeholder>
                <w:docPart w:val="16D08A3DBDA542B29AF9C64165D9CF86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A75FCE">
                <w:pPr>
                  <w:pStyle w:val="Contactdetails"/>
                </w:pPr>
                <w:r w:rsidRPr="004D3011">
                  <w:rPr>
                    <w:lang w:val="en-GB" w:bidi="en-GB"/>
                  </w:rPr>
                  <w:t>EMAIL ADDRESS:</w:t>
                </w:r>
              </w:p>
            </w:sdtContent>
          </w:sdt>
          <w:p w:rsidR="006D409C" w:rsidRDefault="002148F3" w:rsidP="002148F3">
            <w:r>
              <w:t>mahmoudmorsiabbas@gmail.com</w:t>
            </w:r>
          </w:p>
        </w:tc>
        <w:tc>
          <w:tcPr>
            <w:tcW w:w="504" w:type="dxa"/>
            <w:shd w:val="clear" w:color="auto" w:fill="31521B" w:themeFill="accent2" w:themeFillShade="80"/>
          </w:tcPr>
          <w:p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19" w:type="dxa"/>
            <w:shd w:val="clear" w:color="auto" w:fill="31521B" w:themeFill="accent2" w:themeFillShade="80"/>
            <w:vAlign w:val="center"/>
          </w:tcPr>
          <w:sdt>
            <w:sdtPr>
              <w:id w:val="1001553383"/>
              <w:placeholder>
                <w:docPart w:val="D1472C45F96B41E8820F207B9899E295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776643">
                <w:pPr>
                  <w:pStyle w:val="Heading1"/>
                  <w:rPr>
                    <w:b/>
                  </w:rPr>
                </w:pPr>
                <w:r w:rsidRPr="00036450">
                  <w:rPr>
                    <w:lang w:val="en-GB" w:bidi="en-GB"/>
                  </w:rPr>
                  <w:t>WORK EXPERIENCE</w:t>
                </w:r>
              </w:p>
            </w:sdtContent>
          </w:sdt>
        </w:tc>
      </w:tr>
      <w:tr w:rsidR="006D409C" w:rsidTr="00F56513">
        <w:trPr>
          <w:trHeight w:val="5688"/>
        </w:trPr>
        <w:tc>
          <w:tcPr>
            <w:tcW w:w="4421" w:type="dxa"/>
            <w:vMerge/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:rsidR="006D409C" w:rsidRDefault="00F56513" w:rsidP="00776643">
            <w:pPr>
              <w:tabs>
                <w:tab w:val="left" w:pos="990"/>
              </w:tabs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 wp14:anchorId="0CECDFF2" wp14:editId="7657F9F0">
                      <wp:extent cx="227812" cy="311173"/>
                      <wp:effectExtent l="0" t="3810" r="0" b="0"/>
                      <wp:docPr id="6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56513" w:rsidRPr="00AF4EA4" w:rsidRDefault="00F56513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CECDFF2" id="_x0000_s1027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F56513" w:rsidRPr="00AF4EA4" w:rsidRDefault="00F56513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9" w:type="dxa"/>
          </w:tcPr>
          <w:p w:rsidR="006D409C" w:rsidRDefault="007532A2" w:rsidP="007532A2">
            <w:pPr>
              <w:rPr>
                <w:bCs/>
              </w:rPr>
            </w:pPr>
            <w:bookmarkStart w:id="0" w:name="_GoBack"/>
            <w:proofErr w:type="spellStart"/>
            <w:r>
              <w:rPr>
                <w:b/>
              </w:rPr>
              <w:t>Egy</w:t>
            </w:r>
            <w:proofErr w:type="spellEnd"/>
            <w:r>
              <w:rPr>
                <w:b/>
              </w:rPr>
              <w:t>-army</w:t>
            </w:r>
            <w:r w:rsidR="006D409C" w:rsidRPr="00036450">
              <w:rPr>
                <w:lang w:val="en-GB" w:bidi="en-GB"/>
              </w:rPr>
              <w:t xml:space="preserve">  </w:t>
            </w:r>
            <w:r>
              <w:rPr>
                <w:b/>
              </w:rPr>
              <w:t>colonel engineer</w:t>
            </w:r>
          </w:p>
          <w:p w:rsidR="006D409C" w:rsidRPr="00036450" w:rsidRDefault="007532A2" w:rsidP="007532A2">
            <w:r>
              <w:t>2000</w:t>
            </w:r>
            <w:r w:rsidR="006D409C" w:rsidRPr="00036450">
              <w:rPr>
                <w:lang w:val="en-GB" w:bidi="en-GB"/>
              </w:rPr>
              <w:t>-</w:t>
            </w:r>
            <w:r>
              <w:t>2019</w:t>
            </w:r>
          </w:p>
          <w:p w:rsidR="007532A2" w:rsidRDefault="007532A2" w:rsidP="007532A2">
            <w:r>
              <w:t>-</w:t>
            </w:r>
            <w:r>
              <w:t>Planning, designing, building, and operating locks and dams. Other civil engineering projects include flood control, beach nourishment, and dredging for waterway navigation.</w:t>
            </w:r>
          </w:p>
          <w:p w:rsidR="007532A2" w:rsidRDefault="007532A2" w:rsidP="007532A2">
            <w:r>
              <w:t>-</w:t>
            </w:r>
            <w:r>
              <w:t>Design and construction of flood protection systems through various federal mandates.</w:t>
            </w:r>
          </w:p>
          <w:p w:rsidR="007532A2" w:rsidRDefault="007532A2" w:rsidP="007532A2">
            <w:r>
              <w:t>-</w:t>
            </w:r>
            <w:r>
              <w:t>Design and construction management of military facilities for the Army, Air Force, Army Reserve, and Air Force Reserve as well as other Department of Defense and federal government agencies.</w:t>
            </w:r>
          </w:p>
          <w:p w:rsidR="006D409C" w:rsidRDefault="007532A2" w:rsidP="007532A2">
            <w:r>
              <w:t>-</w:t>
            </w:r>
            <w:r>
              <w:t>Environmental regulation and ecosystem restoration.</w:t>
            </w:r>
          </w:p>
          <w:bookmarkEnd w:id="0"/>
          <w:p w:rsidR="006D409C" w:rsidRDefault="006D409C" w:rsidP="007532A2"/>
        </w:tc>
      </w:tr>
      <w:tr w:rsidR="006D409C" w:rsidTr="00B8150E">
        <w:trPr>
          <w:trHeight w:val="1282"/>
        </w:trPr>
        <w:tc>
          <w:tcPr>
            <w:tcW w:w="4421" w:type="dxa"/>
            <w:vMerge/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shd w:val="clear" w:color="auto" w:fill="31521B" w:themeFill="accent2" w:themeFillShade="80"/>
          </w:tcPr>
          <w:p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19" w:type="dxa"/>
            <w:shd w:val="clear" w:color="auto" w:fill="31521B" w:themeFill="accent2" w:themeFillShade="80"/>
            <w:vAlign w:val="center"/>
          </w:tcPr>
          <w:sdt>
            <w:sdtPr>
              <w:id w:val="1669594239"/>
              <w:placeholder>
                <w:docPart w:val="C2F4B52BC5EA45F886CD19D2B6B967E7"/>
              </w:placeholder>
              <w:temporary/>
              <w:showingPlcHdr/>
              <w15:appearance w15:val="hidden"/>
            </w:sdtPr>
            <w:sdtEndPr/>
            <w:sdtContent>
              <w:p w:rsidR="006D409C" w:rsidRDefault="006D409C" w:rsidP="00776643">
                <w:pPr>
                  <w:pStyle w:val="Heading1"/>
                  <w:rPr>
                    <w:b/>
                  </w:rPr>
                </w:pPr>
                <w:r w:rsidRPr="00776643">
                  <w:rPr>
                    <w:rStyle w:val="Heading2Char"/>
                    <w:b w:val="0"/>
                    <w:sz w:val="48"/>
                    <w:szCs w:val="32"/>
                    <w:lang w:val="en-GB" w:bidi="en-GB"/>
                  </w:rPr>
                  <w:t>SKILLS</w:t>
                </w:r>
              </w:p>
            </w:sdtContent>
          </w:sdt>
        </w:tc>
      </w:tr>
      <w:tr w:rsidR="006D409C" w:rsidTr="00F56513">
        <w:trPr>
          <w:trHeight w:val="2160"/>
        </w:trPr>
        <w:tc>
          <w:tcPr>
            <w:tcW w:w="4421" w:type="dxa"/>
            <w:vMerge/>
            <w:tcBorders>
              <w:bottom w:val="nil"/>
            </w:tcBorders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:rsidR="006D409C" w:rsidRDefault="00F56513" w:rsidP="00776643">
            <w:pPr>
              <w:tabs>
                <w:tab w:val="left" w:pos="990"/>
              </w:tabs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 wp14:anchorId="281C60C7" wp14:editId="63B97E0B">
                      <wp:extent cx="227812" cy="311173"/>
                      <wp:effectExtent l="0" t="3810" r="0" b="0"/>
                      <wp:docPr id="5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56513" w:rsidRPr="00AF4EA4" w:rsidRDefault="00F56513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81C60C7" id="_x0000_s1028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F56513" w:rsidRPr="00AF4EA4" w:rsidRDefault="00F56513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9" w:type="dxa"/>
            <w:tcBorders>
              <w:bottom w:val="nil"/>
            </w:tcBorders>
            <w:vAlign w:val="bottom"/>
          </w:tcPr>
          <w:p w:rsidR="006D409C" w:rsidRDefault="002148F3" w:rsidP="00776643">
            <w:pPr>
              <w:rPr>
                <w:b/>
              </w:rPr>
            </w:pPr>
            <w:r>
              <w:rPr>
                <w:b/>
              </w:rPr>
              <w:t>-ICDL</w:t>
            </w:r>
          </w:p>
          <w:p w:rsidR="002148F3" w:rsidRDefault="002148F3" w:rsidP="00776643">
            <w:pPr>
              <w:rPr>
                <w:b/>
              </w:rPr>
            </w:pPr>
            <w:r>
              <w:rPr>
                <w:b/>
              </w:rPr>
              <w:t>-occupational safety and health expert.</w:t>
            </w:r>
          </w:p>
          <w:p w:rsidR="002148F3" w:rsidRDefault="002148F3" w:rsidP="002148F3">
            <w:pPr>
              <w:rPr>
                <w:b/>
              </w:rPr>
            </w:pPr>
            <w:r>
              <w:rPr>
                <w:b/>
              </w:rPr>
              <w:t>-quality assurance and control.</w:t>
            </w:r>
          </w:p>
          <w:p w:rsidR="002148F3" w:rsidRDefault="002148F3" w:rsidP="002148F3">
            <w:pPr>
              <w:rPr>
                <w:b/>
              </w:rPr>
            </w:pPr>
            <w:r>
              <w:rPr>
                <w:b/>
              </w:rPr>
              <w:t>-translation from English to Arabic.</w:t>
            </w:r>
          </w:p>
          <w:p w:rsidR="002148F3" w:rsidRDefault="002148F3" w:rsidP="002148F3">
            <w:pPr>
              <w:rPr>
                <w:b/>
              </w:rPr>
            </w:pPr>
            <w:r>
              <w:rPr>
                <w:b/>
              </w:rPr>
              <w:t>-exportation and shipping.</w:t>
            </w:r>
          </w:p>
          <w:p w:rsidR="002148F3" w:rsidRDefault="002148F3" w:rsidP="002148F3">
            <w:pPr>
              <w:rPr>
                <w:b/>
              </w:rPr>
            </w:pPr>
            <w:r>
              <w:rPr>
                <w:b/>
              </w:rPr>
              <w:t>-dealing with hazard and nuclear materials.</w:t>
            </w:r>
          </w:p>
          <w:p w:rsidR="002148F3" w:rsidRDefault="002148F3" w:rsidP="002148F3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2148F3" w:rsidRDefault="002148F3" w:rsidP="00776643">
            <w:pPr>
              <w:rPr>
                <w:b/>
              </w:rPr>
            </w:pPr>
          </w:p>
        </w:tc>
      </w:tr>
    </w:tbl>
    <w:p w:rsidR="00153B84" w:rsidRDefault="00153B84" w:rsidP="005D47DE"/>
    <w:sectPr w:rsidR="00153B84" w:rsidSect="00B8150E">
      <w:headerReference w:type="default" r:id="rId11"/>
      <w:pgSz w:w="11906" w:h="16838" w:code="9"/>
      <w:pgMar w:top="720" w:right="360" w:bottom="720" w:left="36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0463" w:rsidRDefault="00CF0463" w:rsidP="00C51CF5">
      <w:r>
        <w:separator/>
      </w:r>
    </w:p>
  </w:endnote>
  <w:endnote w:type="continuationSeparator" w:id="0">
    <w:p w:rsidR="00CF0463" w:rsidRDefault="00CF0463" w:rsidP="00C5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0463" w:rsidRDefault="00CF0463" w:rsidP="00C51CF5">
      <w:r>
        <w:separator/>
      </w:r>
    </w:p>
  </w:footnote>
  <w:footnote w:type="continuationSeparator" w:id="0">
    <w:p w:rsidR="00CF0463" w:rsidRDefault="00CF0463" w:rsidP="00C51C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1CF5" w:rsidRDefault="00F56513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E1F2D" wp14:editId="01DEC6BC">
              <wp:simplePos x="0" y="0"/>
              <wp:positionH relativeFrom="page">
                <wp:posOffset>228600</wp:posOffset>
              </wp:positionH>
              <wp:positionV relativeFrom="page">
                <wp:posOffset>314325</wp:posOffset>
              </wp:positionV>
              <wp:extent cx="3005070" cy="9925050"/>
              <wp:effectExtent l="0" t="0" r="5080" b="0"/>
              <wp:wrapNone/>
              <wp:docPr id="4" name="Manual Inpu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05070" cy="9925050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40500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B0C608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Manual Input 4" o:spid="_x0000_s1026" type="#_x0000_t118" style="position:absolute;margin-left:18pt;margin-top:24.75pt;width:236.6pt;height:781.5pt;z-index:-251657216;visibility:visible;mso-wrap-style:square;mso-width-percent:405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05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" fillcolor="#eaf4d7 [660]" stroked="f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72E42E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2A2"/>
    <w:rsid w:val="000521EF"/>
    <w:rsid w:val="000A545F"/>
    <w:rsid w:val="000F3BEA"/>
    <w:rsid w:val="00100FEB"/>
    <w:rsid w:val="0010314C"/>
    <w:rsid w:val="00153B84"/>
    <w:rsid w:val="00196AAB"/>
    <w:rsid w:val="001A4D1A"/>
    <w:rsid w:val="001B0B3D"/>
    <w:rsid w:val="002148F3"/>
    <w:rsid w:val="00291B4C"/>
    <w:rsid w:val="003B0DB8"/>
    <w:rsid w:val="00431999"/>
    <w:rsid w:val="00443E2D"/>
    <w:rsid w:val="00572086"/>
    <w:rsid w:val="00597871"/>
    <w:rsid w:val="005D47DE"/>
    <w:rsid w:val="005F364E"/>
    <w:rsid w:val="00615B09"/>
    <w:rsid w:val="0062123A"/>
    <w:rsid w:val="00635EF0"/>
    <w:rsid w:val="00646E75"/>
    <w:rsid w:val="00663587"/>
    <w:rsid w:val="00664F7D"/>
    <w:rsid w:val="006D409C"/>
    <w:rsid w:val="006E68F0"/>
    <w:rsid w:val="007532A2"/>
    <w:rsid w:val="00776643"/>
    <w:rsid w:val="00797579"/>
    <w:rsid w:val="007D0F5B"/>
    <w:rsid w:val="00882E29"/>
    <w:rsid w:val="00893CD7"/>
    <w:rsid w:val="008F290E"/>
    <w:rsid w:val="00942045"/>
    <w:rsid w:val="00952C58"/>
    <w:rsid w:val="00964B9F"/>
    <w:rsid w:val="009F215D"/>
    <w:rsid w:val="00A73BCA"/>
    <w:rsid w:val="00A75FCE"/>
    <w:rsid w:val="00AC5509"/>
    <w:rsid w:val="00AF4EA4"/>
    <w:rsid w:val="00B0669D"/>
    <w:rsid w:val="00B8150E"/>
    <w:rsid w:val="00B90CEF"/>
    <w:rsid w:val="00B95D4D"/>
    <w:rsid w:val="00C51CF5"/>
    <w:rsid w:val="00C93D20"/>
    <w:rsid w:val="00CA407F"/>
    <w:rsid w:val="00CF0463"/>
    <w:rsid w:val="00D00A30"/>
    <w:rsid w:val="00D8438A"/>
    <w:rsid w:val="00D95827"/>
    <w:rsid w:val="00DC71AE"/>
    <w:rsid w:val="00DE60F1"/>
    <w:rsid w:val="00E55D74"/>
    <w:rsid w:val="00E774C3"/>
    <w:rsid w:val="00E8541C"/>
    <w:rsid w:val="00F56513"/>
    <w:rsid w:val="00FC5CD1"/>
    <w:rsid w:val="00FD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E7A6C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086"/>
    <w:pPr>
      <w:ind w:right="36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509"/>
    <w:pPr>
      <w:keepNext/>
      <w:keepLines/>
      <w:outlineLvl w:val="0"/>
    </w:pPr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43E2D"/>
    <w:pPr>
      <w:keepNext/>
      <w:keepLines/>
      <w:pBdr>
        <w:bottom w:val="single" w:sz="8" w:space="1" w:color="99CB38" w:themeColor="accent1"/>
      </w:pBd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51C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C661A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3E2D"/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43E2D"/>
    <w:pPr>
      <w:spacing w:after="30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3E2D"/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styleId="Emphasis">
    <w:name w:val="Emphasis"/>
    <w:basedOn w:val="DefaultParagraphFont"/>
    <w:uiPriority w:val="11"/>
    <w:semiHidden/>
    <w:qFormat/>
    <w:rsid w:val="00B90CEF"/>
    <w:rPr>
      <w:i/>
      <w:iCs/>
    </w:rPr>
  </w:style>
  <w:style w:type="paragraph" w:styleId="ListParagraph">
    <w:name w:val="List Paragraph"/>
    <w:basedOn w:val="Normal"/>
    <w:uiPriority w:val="34"/>
    <w:semiHidden/>
    <w:qFormat/>
    <w:rsid w:val="003B0D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3B84"/>
  </w:style>
  <w:style w:type="paragraph" w:styleId="Footer">
    <w:name w:val="footer"/>
    <w:basedOn w:val="Normal"/>
    <w:link w:val="Foot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086"/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86"/>
    <w:rPr>
      <w:rFonts w:asciiTheme="majorHAnsi" w:eastAsiaTheme="majorEastAsia" w:hAnsiTheme="majorHAnsi" w:cstheme="majorBidi"/>
      <w:color w:val="4C661A" w:themeColor="accent1" w:themeShade="7F"/>
      <w:sz w:val="22"/>
    </w:rPr>
  </w:style>
  <w:style w:type="paragraph" w:styleId="Date">
    <w:name w:val="Date"/>
    <w:basedOn w:val="Normal"/>
    <w:next w:val="Normal"/>
    <w:link w:val="DateChar"/>
    <w:uiPriority w:val="99"/>
    <w:rsid w:val="00C51CF5"/>
    <w:rPr>
      <w:sz w:val="18"/>
      <w:szCs w:val="22"/>
    </w:rPr>
  </w:style>
  <w:style w:type="character" w:customStyle="1" w:styleId="DateChar">
    <w:name w:val="Date Char"/>
    <w:basedOn w:val="DefaultParagraphFont"/>
    <w:link w:val="Date"/>
    <w:uiPriority w:val="99"/>
    <w:rsid w:val="00C51CF5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AC5509"/>
    <w:rPr>
      <w:color w:val="31521B" w:themeColor="accent2" w:themeShade="80"/>
      <w:u w:val="single"/>
    </w:rPr>
  </w:style>
  <w:style w:type="character" w:styleId="PlaceholderText">
    <w:name w:val="Placeholder Text"/>
    <w:basedOn w:val="DefaultParagraphFont"/>
    <w:uiPriority w:val="99"/>
    <w:semiHidden/>
    <w:rsid w:val="00C51CF5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2D"/>
    <w:pPr>
      <w:spacing w:after="360"/>
      <w:jc w:val="center"/>
    </w:pPr>
    <w:rPr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443E2D"/>
    <w:rPr>
      <w:spacing w:val="19"/>
      <w:w w:val="86"/>
      <w:sz w:val="32"/>
      <w:szCs w:val="28"/>
      <w:fitText w:val="2160" w:id="1744560130"/>
    </w:rPr>
  </w:style>
  <w:style w:type="character" w:customStyle="1" w:styleId="Heading1Char">
    <w:name w:val="Heading 1 Char"/>
    <w:basedOn w:val="DefaultParagraphFont"/>
    <w:link w:val="Heading1"/>
    <w:uiPriority w:val="9"/>
    <w:rsid w:val="00AC5509"/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rsid w:val="005D47DE"/>
    <w:rPr>
      <w:color w:val="808080"/>
      <w:shd w:val="clear" w:color="auto" w:fill="E6E6E6"/>
    </w:rPr>
  </w:style>
  <w:style w:type="paragraph" w:customStyle="1" w:styleId="ProfileText">
    <w:name w:val="Profile Text"/>
    <w:basedOn w:val="Normal"/>
    <w:qFormat/>
    <w:rsid w:val="00443E2D"/>
  </w:style>
  <w:style w:type="paragraph" w:customStyle="1" w:styleId="Contactdetails">
    <w:name w:val="Contact details"/>
    <w:basedOn w:val="Normal"/>
    <w:qFormat/>
    <w:rsid w:val="00443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5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TREME\Desktop\cv%20for%20MS%20WORD\tf56411156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BA661237E7943A4A61270390063B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6E010-D3C2-40F3-B226-90DD9CAF0443}"/>
      </w:docPartPr>
      <w:docPartBody>
        <w:p w:rsidR="00000000" w:rsidRDefault="001F60FB">
          <w:pPr>
            <w:pStyle w:val="2BA661237E7943A4A61270390063B89A"/>
          </w:pPr>
          <w:r w:rsidRPr="00036450">
            <w:rPr>
              <w:lang w:val="en-GB" w:bidi="en-GB"/>
            </w:rPr>
            <w:t>EDUCATION</w:t>
          </w:r>
        </w:p>
      </w:docPartBody>
    </w:docPart>
    <w:docPart>
      <w:docPartPr>
        <w:name w:val="11D0A8A0070E4340890A523AC7884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9B46FC-06C5-4EE7-92D3-7E7812EA6433}"/>
      </w:docPartPr>
      <w:docPartBody>
        <w:p w:rsidR="00000000" w:rsidRDefault="001F60FB">
          <w:pPr>
            <w:pStyle w:val="11D0A8A0070E4340890A523AC78843BB"/>
          </w:pPr>
          <w:r w:rsidRPr="005D47DE">
            <w:rPr>
              <w:lang w:val="en-GB" w:bidi="en-GB"/>
            </w:rPr>
            <w:t>Profile</w:t>
          </w:r>
        </w:p>
      </w:docPartBody>
    </w:docPart>
    <w:docPart>
      <w:docPartPr>
        <w:name w:val="94F168496268402FAAC152BD660A0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596B4-298E-4C11-9291-53A6A50FC973}"/>
      </w:docPartPr>
      <w:docPartBody>
        <w:p w:rsidR="00000000" w:rsidRDefault="001F60FB">
          <w:pPr>
            <w:pStyle w:val="94F168496268402FAAC152BD660A0C35"/>
          </w:pPr>
          <w:r w:rsidRPr="005D47DE">
            <w:rPr>
              <w:rStyle w:val="Heading2Char"/>
              <w:lang w:val="en-GB" w:bidi="en-GB"/>
            </w:rPr>
            <w:t>CONTACT</w:t>
          </w:r>
        </w:p>
      </w:docPartBody>
    </w:docPart>
    <w:docPart>
      <w:docPartPr>
        <w:name w:val="14C1F2BAFD784A258EC7A026CA4CD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FBD05-C6CD-436D-B41C-CF3987C3BD8A}"/>
      </w:docPartPr>
      <w:docPartBody>
        <w:p w:rsidR="00000000" w:rsidRDefault="001F60FB">
          <w:pPr>
            <w:pStyle w:val="14C1F2BAFD784A258EC7A026CA4CDA0C"/>
          </w:pPr>
          <w:r w:rsidRPr="004D3011">
            <w:rPr>
              <w:lang w:val="en-GB" w:bidi="en-GB"/>
            </w:rPr>
            <w:t>PHONE NUMBER:</w:t>
          </w:r>
        </w:p>
      </w:docPartBody>
    </w:docPart>
    <w:docPart>
      <w:docPartPr>
        <w:name w:val="B1C15CF680D44585A9D6EACD7A390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CC7E0-9580-460F-A3C8-6CDBB99F9309}"/>
      </w:docPartPr>
      <w:docPartBody>
        <w:p w:rsidR="00000000" w:rsidRDefault="001F60FB">
          <w:pPr>
            <w:pStyle w:val="B1C15CF680D44585A9D6EACD7A3900F2"/>
          </w:pPr>
          <w:r w:rsidRPr="004D3011">
            <w:rPr>
              <w:lang w:val="en-GB" w:bidi="en-GB"/>
            </w:rPr>
            <w:t>WEBSITE:</w:t>
          </w:r>
        </w:p>
      </w:docPartBody>
    </w:docPart>
    <w:docPart>
      <w:docPartPr>
        <w:name w:val="16D08A3DBDA542B29AF9C64165D9C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AE90B-A597-450C-8FEA-B33315656642}"/>
      </w:docPartPr>
      <w:docPartBody>
        <w:p w:rsidR="00000000" w:rsidRDefault="001F60FB">
          <w:pPr>
            <w:pStyle w:val="16D08A3DBDA542B29AF9C64165D9CF86"/>
          </w:pPr>
          <w:r w:rsidRPr="004D3011">
            <w:rPr>
              <w:lang w:val="en-GB" w:bidi="en-GB"/>
            </w:rPr>
            <w:t>EMAIL ADDRESS:</w:t>
          </w:r>
        </w:p>
      </w:docPartBody>
    </w:docPart>
    <w:docPart>
      <w:docPartPr>
        <w:name w:val="D1472C45F96B41E8820F207B9899E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6DC663-701A-4104-9049-162A3AAF0388}"/>
      </w:docPartPr>
      <w:docPartBody>
        <w:p w:rsidR="00000000" w:rsidRDefault="001F60FB">
          <w:pPr>
            <w:pStyle w:val="D1472C45F96B41E8820F207B9899E295"/>
          </w:pPr>
          <w:r w:rsidRPr="00036450">
            <w:rPr>
              <w:lang w:val="en-GB" w:bidi="en-GB"/>
            </w:rPr>
            <w:t>WORK EXPERIENCE</w:t>
          </w:r>
        </w:p>
      </w:docPartBody>
    </w:docPart>
    <w:docPart>
      <w:docPartPr>
        <w:name w:val="C2F4B52BC5EA45F886CD19D2B6B967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5D689-625E-46FD-9961-878F65FE3E26}"/>
      </w:docPartPr>
      <w:docPartBody>
        <w:p w:rsidR="00000000" w:rsidRDefault="001F60FB">
          <w:pPr>
            <w:pStyle w:val="C2F4B52BC5EA45F886CD19D2B6B967E7"/>
          </w:pPr>
          <w:r w:rsidRPr="00776643">
            <w:rPr>
              <w:rStyle w:val="Heading2Char"/>
              <w:lang w:val="en-GB" w:bidi="en-GB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0FB"/>
    <w:rsid w:val="001F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5B9BD5" w:themeColor="accent1"/>
      </w:pBdr>
      <w:spacing w:before="200" w:after="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BA661237E7943A4A61270390063B89A">
    <w:name w:val="2BA661237E7943A4A61270390063B89A"/>
  </w:style>
  <w:style w:type="paragraph" w:customStyle="1" w:styleId="02DB3F5B1BC74A8C867FCC2F906CCA65">
    <w:name w:val="02DB3F5B1BC74A8C867FCC2F906CCA65"/>
  </w:style>
  <w:style w:type="paragraph" w:customStyle="1" w:styleId="A6EE421AA81F4D4DB302F67E6A2A89F8">
    <w:name w:val="A6EE421AA81F4D4DB302F67E6A2A89F8"/>
  </w:style>
  <w:style w:type="paragraph" w:customStyle="1" w:styleId="134C433896454814B3FE54B8364F1E7E">
    <w:name w:val="134C433896454814B3FE54B8364F1E7E"/>
  </w:style>
  <w:style w:type="paragraph" w:customStyle="1" w:styleId="A74EB65E63C04FADB2A5466019D69461">
    <w:name w:val="A74EB65E63C04FADB2A5466019D69461"/>
  </w:style>
  <w:style w:type="paragraph" w:customStyle="1" w:styleId="8684F45679CC440F80AC3433D5EF7ABE">
    <w:name w:val="8684F45679CC440F80AC3433D5EF7ABE"/>
  </w:style>
  <w:style w:type="paragraph" w:customStyle="1" w:styleId="05B0D572C5AB40BAB0D9C9A86BB5F4B4">
    <w:name w:val="05B0D572C5AB40BAB0D9C9A86BB5F4B4"/>
  </w:style>
  <w:style w:type="paragraph" w:customStyle="1" w:styleId="72DD07B790BC46D7819D4994C027D69F">
    <w:name w:val="72DD07B790BC46D7819D4994C027D69F"/>
  </w:style>
  <w:style w:type="paragraph" w:customStyle="1" w:styleId="86C5A2A5614B469488C9E0EE8A984FDD">
    <w:name w:val="86C5A2A5614B469488C9E0EE8A984FDD"/>
  </w:style>
  <w:style w:type="paragraph" w:customStyle="1" w:styleId="D84BF0A9BCDE4670B237E526C89B687E">
    <w:name w:val="D84BF0A9BCDE4670B237E526C89B687E"/>
  </w:style>
  <w:style w:type="paragraph" w:customStyle="1" w:styleId="11D0A8A0070E4340890A523AC78843BB">
    <w:name w:val="11D0A8A0070E4340890A523AC78843BB"/>
  </w:style>
  <w:style w:type="paragraph" w:customStyle="1" w:styleId="88C50F9FC2EB4981AEE997E9F9997997">
    <w:name w:val="88C50F9FC2EB4981AEE997E9F9997997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 w:val="26"/>
      <w:szCs w:val="26"/>
      <w:lang w:eastAsia="ja-JP"/>
    </w:rPr>
  </w:style>
  <w:style w:type="paragraph" w:customStyle="1" w:styleId="94F168496268402FAAC152BD660A0C35">
    <w:name w:val="94F168496268402FAAC152BD660A0C35"/>
  </w:style>
  <w:style w:type="paragraph" w:customStyle="1" w:styleId="14C1F2BAFD784A258EC7A026CA4CDA0C">
    <w:name w:val="14C1F2BAFD784A258EC7A026CA4CDA0C"/>
  </w:style>
  <w:style w:type="paragraph" w:customStyle="1" w:styleId="4300A65F9C7D4F6A801BE6E3E4A7D5C5">
    <w:name w:val="4300A65F9C7D4F6A801BE6E3E4A7D5C5"/>
  </w:style>
  <w:style w:type="paragraph" w:customStyle="1" w:styleId="B1C15CF680D44585A9D6EACD7A3900F2">
    <w:name w:val="B1C15CF680D44585A9D6EACD7A3900F2"/>
  </w:style>
  <w:style w:type="paragraph" w:customStyle="1" w:styleId="51F73335DEAF4A04B6A443EF39357A47">
    <w:name w:val="51F73335DEAF4A04B6A443EF39357A47"/>
  </w:style>
  <w:style w:type="paragraph" w:customStyle="1" w:styleId="16D08A3DBDA542B29AF9C64165D9CF86">
    <w:name w:val="16D08A3DBDA542B29AF9C64165D9CF86"/>
  </w:style>
  <w:style w:type="character" w:styleId="Hyperlink">
    <w:name w:val="Hyperlink"/>
    <w:basedOn w:val="DefaultParagraphFont"/>
    <w:uiPriority w:val="99"/>
    <w:unhideWhenUsed/>
    <w:rPr>
      <w:color w:val="833C0B" w:themeColor="accent2" w:themeShade="80"/>
      <w:u w:val="single"/>
    </w:rPr>
  </w:style>
  <w:style w:type="paragraph" w:customStyle="1" w:styleId="81362FFF1CF74E24B1754D2165EE6CCB">
    <w:name w:val="81362FFF1CF74E24B1754D2165EE6CCB"/>
  </w:style>
  <w:style w:type="paragraph" w:customStyle="1" w:styleId="D1472C45F96B41E8820F207B9899E295">
    <w:name w:val="D1472C45F96B41E8820F207B9899E295"/>
  </w:style>
  <w:style w:type="paragraph" w:customStyle="1" w:styleId="8865B985A09D4EE1BFDEC66EDD9C60B1">
    <w:name w:val="8865B985A09D4EE1BFDEC66EDD9C60B1"/>
  </w:style>
  <w:style w:type="paragraph" w:customStyle="1" w:styleId="73BBD5BFD8D048E6886ED26A70FFDAD1">
    <w:name w:val="73BBD5BFD8D048E6886ED26A70FFDAD1"/>
  </w:style>
  <w:style w:type="paragraph" w:customStyle="1" w:styleId="CBCDB21EE4A84C5283B52737132AA226">
    <w:name w:val="CBCDB21EE4A84C5283B52737132AA226"/>
  </w:style>
  <w:style w:type="paragraph" w:customStyle="1" w:styleId="669BEA1968B9468DB3251DA14D745CCB">
    <w:name w:val="669BEA1968B9468DB3251DA14D745CCB"/>
  </w:style>
  <w:style w:type="paragraph" w:customStyle="1" w:styleId="1C80E22E64CC4BB88A1A879CD089F402">
    <w:name w:val="1C80E22E64CC4BB88A1A879CD089F402"/>
  </w:style>
  <w:style w:type="paragraph" w:customStyle="1" w:styleId="0B8DBC21DC524F74919078A6C5509F8B">
    <w:name w:val="0B8DBC21DC524F74919078A6C5509F8B"/>
  </w:style>
  <w:style w:type="paragraph" w:customStyle="1" w:styleId="9B77B9591ED3418D8DDE719A29958703">
    <w:name w:val="9B77B9591ED3418D8DDE719A29958703"/>
  </w:style>
  <w:style w:type="paragraph" w:customStyle="1" w:styleId="8D1E0705F33E43E1BC83A27BE0EAF7FA">
    <w:name w:val="8D1E0705F33E43E1BC83A27BE0EAF7FA"/>
  </w:style>
  <w:style w:type="paragraph" w:customStyle="1" w:styleId="245923A30BDE43DBAFB5BD9767DA37C4">
    <w:name w:val="245923A30BDE43DBAFB5BD9767DA37C4"/>
  </w:style>
  <w:style w:type="paragraph" w:customStyle="1" w:styleId="775C37DAC38F42198A0ADA96829F7408">
    <w:name w:val="775C37DAC38F42198A0ADA96829F7408"/>
  </w:style>
  <w:style w:type="paragraph" w:customStyle="1" w:styleId="B39F921FCB964F78837904A5D0EA7489">
    <w:name w:val="B39F921FCB964F78837904A5D0EA7489"/>
  </w:style>
  <w:style w:type="paragraph" w:customStyle="1" w:styleId="89B48266B6344E05ACE0C0880D4DF0A8">
    <w:name w:val="89B48266B6344E05ACE0C0880D4DF0A8"/>
  </w:style>
  <w:style w:type="paragraph" w:customStyle="1" w:styleId="0C7E29FED84F4267A7058174E8B1D9A9">
    <w:name w:val="0C7E29FED84F4267A7058174E8B1D9A9"/>
  </w:style>
  <w:style w:type="paragraph" w:customStyle="1" w:styleId="7FAC349D3A8C47008E705910058F6BB0">
    <w:name w:val="7FAC349D3A8C47008E705910058F6BB0"/>
  </w:style>
  <w:style w:type="paragraph" w:customStyle="1" w:styleId="1B158132A4A64B4FA74791034B3B5F83">
    <w:name w:val="1B158132A4A64B4FA74791034B3B5F83"/>
  </w:style>
  <w:style w:type="paragraph" w:customStyle="1" w:styleId="79DD2F0C459247EDBD8ACED70BDBD679">
    <w:name w:val="79DD2F0C459247EDBD8ACED70BDBD679"/>
  </w:style>
  <w:style w:type="paragraph" w:customStyle="1" w:styleId="622B8E7B5C4047299DD6C57658CA03CC">
    <w:name w:val="622B8E7B5C4047299DD6C57658CA03CC"/>
  </w:style>
  <w:style w:type="paragraph" w:customStyle="1" w:styleId="A60EE8BB38A343CAA14CD3DC6DD64F32">
    <w:name w:val="A60EE8BB38A343CAA14CD3DC6DD64F32"/>
  </w:style>
  <w:style w:type="paragraph" w:customStyle="1" w:styleId="247DA26FB8404A6A8CFDCC3834C9D410">
    <w:name w:val="247DA26FB8404A6A8CFDCC3834C9D410"/>
  </w:style>
  <w:style w:type="paragraph" w:customStyle="1" w:styleId="2C1E03D50B944729B9A80632CA711AAB">
    <w:name w:val="2C1E03D50B944729B9A80632CA711AAB"/>
  </w:style>
  <w:style w:type="paragraph" w:customStyle="1" w:styleId="C2F4B52BC5EA45F886CD19D2B6B967E7">
    <w:name w:val="C2F4B52BC5EA45F886CD19D2B6B967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2" ma:contentTypeDescription="Create a new document." ma:contentTypeScope="" ma:versionID="cf6cf056b5324d160236e2ac13572175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308e4927137fd5e63b6be1bd7725299e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27A47F-0417-412B-B449-2856C38608B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460C0CD-0EA2-490A-B7DE-ACED37094F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AF49CD-81BB-4ED9-A718-D98C8A5DA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tf56411156_win32</Template>
  <TotalTime>0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2022-09-06T12:16:00Z</dcterms:created>
  <dcterms:modified xsi:type="dcterms:W3CDTF">2022-09-06T14:00:00Z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